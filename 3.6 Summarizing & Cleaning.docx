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677D3" w14:textId="2B3EB3C7" w:rsidR="00792FAD" w:rsidRPr="00CD2A8A" w:rsidRDefault="0031409B" w:rsidP="0044601D">
      <w:pPr>
        <w:pStyle w:val="Heading1"/>
        <w:numPr>
          <w:ilvl w:val="1"/>
          <w:numId w:val="14"/>
        </w:numPr>
        <w:rPr>
          <w:rFonts w:ascii="Courier New" w:hAnsi="Courier New" w:cs="Courier New"/>
        </w:rPr>
      </w:pPr>
      <w:r w:rsidRPr="00CD2A8A">
        <w:rPr>
          <w:rFonts w:ascii="Courier New" w:hAnsi="Courier New" w:cs="Courier New"/>
          <w:b/>
          <w:bCs/>
        </w:rPr>
        <w:t>Answers</w:t>
      </w:r>
      <w:r w:rsidRPr="00CD2A8A">
        <w:rPr>
          <w:rFonts w:ascii="Courier New" w:hAnsi="Courier New" w:cs="Courier New"/>
        </w:rPr>
        <w:t xml:space="preserve">- </w:t>
      </w:r>
      <w:r w:rsidR="0044601D" w:rsidRPr="00CD2A8A">
        <w:rPr>
          <w:rFonts w:ascii="Courier New" w:hAnsi="Courier New" w:cs="Courier New"/>
        </w:rPr>
        <w:t>Summarizing &amp; Cleaning</w:t>
      </w:r>
    </w:p>
    <w:p w14:paraId="14E4D56C" w14:textId="7C96458E" w:rsidR="0044601D" w:rsidRPr="00C36A19" w:rsidRDefault="0044601D" w:rsidP="004460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  <w:t>Check for and clean dirty data:</w:t>
      </w:r>
      <w:r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 Find out if the film table and the customer table contain any dirty data, specifically non-uniform or duplicate data, or missing values.</w:t>
      </w:r>
    </w:p>
    <w:p w14:paraId="2BF749A7" w14:textId="77777777" w:rsidR="00CD2A8A" w:rsidRPr="00C36A19" w:rsidRDefault="00CD2A8A" w:rsidP="00CD2A8A">
      <w:pPr>
        <w:pStyle w:val="ListParagraph"/>
        <w:ind w:left="880"/>
        <w:rPr>
          <w:rFonts w:ascii="Courier New" w:hAnsi="Courier New" w:cs="Courier New"/>
          <w:sz w:val="24"/>
          <w:szCs w:val="24"/>
          <w:u w:val="single"/>
        </w:rPr>
      </w:pPr>
    </w:p>
    <w:p w14:paraId="24BFB76F" w14:textId="77777777" w:rsidR="00CD2A8A" w:rsidRPr="00C36A19" w:rsidRDefault="00CD2A8A" w:rsidP="00CD2A8A">
      <w:pPr>
        <w:pStyle w:val="ListParagraph"/>
        <w:ind w:left="880"/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C36A19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shd w:val="clear" w:color="auto" w:fill="FFFFFF"/>
        </w:rPr>
        <w:t xml:space="preserve">Finding non-uniform data </w:t>
      </w:r>
    </w:p>
    <w:p w14:paraId="5DEBC0CF" w14:textId="48D16941" w:rsidR="00CD2A8A" w:rsidRPr="00C36A19" w:rsidRDefault="00CD2A8A" w:rsidP="00CD2A8A">
      <w:pPr>
        <w:pStyle w:val="ListParagraph"/>
        <w:ind w:left="880"/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</w:pPr>
      <w:r w:rsidRPr="00C36A19"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  <w:t>SELECT DISTINCT rating</w:t>
      </w:r>
    </w:p>
    <w:p w14:paraId="3850A602" w14:textId="77777777" w:rsidR="00CD2A8A" w:rsidRPr="00C36A19" w:rsidRDefault="00CD2A8A" w:rsidP="00CD2A8A">
      <w:pPr>
        <w:pStyle w:val="ListParagraph"/>
        <w:ind w:left="880"/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</w:pPr>
      <w:r w:rsidRPr="00C36A19"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  <w:t>FROM film</w:t>
      </w:r>
    </w:p>
    <w:p w14:paraId="460A2C35" w14:textId="08FD6848" w:rsidR="00CD2A8A" w:rsidRPr="00C36A19" w:rsidRDefault="00CD2A8A" w:rsidP="00CD2A8A">
      <w:pPr>
        <w:pStyle w:val="ListParagraph"/>
        <w:ind w:left="880"/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</w:pPr>
      <w:r w:rsidRPr="00C36A19"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</w:rPr>
        <w:t>GROUP BY rating</w:t>
      </w:r>
    </w:p>
    <w:p w14:paraId="5CA030BC" w14:textId="5BC6CE5D" w:rsidR="00CD2A8A" w:rsidRDefault="00CD2A8A" w:rsidP="00CD2A8A">
      <w:pPr>
        <w:pStyle w:val="ListParagraph"/>
        <w:ind w:left="880"/>
        <w:rPr>
          <w:rFonts w:ascii="TradeGothicNextW01-Bold 693229" w:eastAsia="Times New Roman" w:hAnsi="TradeGothicNextW01-Bold 693229"/>
          <w:b/>
          <w:bCs/>
          <w:color w:val="333333"/>
          <w:sz w:val="27"/>
          <w:szCs w:val="27"/>
          <w:shd w:val="clear" w:color="auto" w:fill="FFFFFF"/>
        </w:rPr>
      </w:pPr>
    </w:p>
    <w:p w14:paraId="74E7AEAF" w14:textId="6E332598" w:rsidR="000415B6" w:rsidRDefault="000415B6" w:rsidP="00CD2A8A">
      <w:pPr>
        <w:pStyle w:val="ListParagraph"/>
        <w:ind w:left="880"/>
        <w:rPr>
          <w:rFonts w:ascii="TradeGothicNextW01-Bold 693229" w:eastAsia="Times New Roman" w:hAnsi="TradeGothicNextW01-Bold 693229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TradeGothicNextW01-Bold 693229" w:eastAsia="Times New Roman" w:hAnsi="TradeGothicNextW01-Bold 693229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3B36326D" wp14:editId="4147670D">
            <wp:extent cx="1274618" cy="1968716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15" cy="20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4AA0" w14:textId="408CDEF4" w:rsidR="000415B6" w:rsidRPr="00C36A19" w:rsidRDefault="00AE0D93" w:rsidP="000415B6">
      <w:pPr>
        <w:pStyle w:val="ListParagraph"/>
        <w:numPr>
          <w:ilvl w:val="0"/>
          <w:numId w:val="2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Review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 a few random values to check for inconsistencies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 using 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the </w:t>
      </w:r>
      <w:r w:rsidR="000415B6" w:rsidRPr="00C36A19">
        <w:rPr>
          <w:rStyle w:val="HTMLCode"/>
          <w:rFonts w:eastAsiaTheme="majorEastAsia"/>
          <w:color w:val="C7254E"/>
          <w:sz w:val="24"/>
          <w:szCs w:val="24"/>
          <w:shd w:val="clear" w:color="auto" w:fill="F9F2F4"/>
        </w:rPr>
        <w:t>GROUP BY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 and </w:t>
      </w:r>
      <w:r w:rsidR="000415B6" w:rsidRPr="00C36A19">
        <w:rPr>
          <w:rStyle w:val="HTMLCode"/>
          <w:rFonts w:eastAsiaTheme="majorEastAsia"/>
          <w:color w:val="C7254E"/>
          <w:sz w:val="24"/>
          <w:szCs w:val="24"/>
          <w:shd w:val="clear" w:color="auto" w:fill="F9F2F4"/>
        </w:rPr>
        <w:t>DISTINCT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 keywords</w:t>
      </w:r>
      <w:r w:rsidR="000415B6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. </w:t>
      </w:r>
    </w:p>
    <w:p w14:paraId="5DC5265E" w14:textId="6F5DCA93" w:rsidR="00CD2A8A" w:rsidRDefault="00CD2A8A" w:rsidP="00CD2A8A">
      <w:pPr>
        <w:pStyle w:val="ListParagraph"/>
        <w:ind w:left="880"/>
        <w:rPr>
          <w:rFonts w:ascii="TradeGothicNextW01-Bold 693229" w:eastAsia="Times New Roman" w:hAnsi="TradeGothicNextW01-Bold 693229"/>
          <w:b/>
          <w:bCs/>
          <w:color w:val="333333"/>
          <w:sz w:val="27"/>
          <w:szCs w:val="27"/>
          <w:shd w:val="clear" w:color="auto" w:fill="FFFFFF"/>
        </w:rPr>
      </w:pPr>
    </w:p>
    <w:p w14:paraId="7C314EDA" w14:textId="77777777" w:rsidR="00CD2A8A" w:rsidRPr="0044601D" w:rsidRDefault="00CD2A8A" w:rsidP="00CD2A8A">
      <w:pPr>
        <w:pStyle w:val="ListParagraph"/>
        <w:ind w:left="880"/>
      </w:pPr>
    </w:p>
    <w:p w14:paraId="7CAC9FE0" w14:textId="5D6291F9" w:rsidR="00E874AE" w:rsidRPr="000415B6" w:rsidRDefault="00E874AE" w:rsidP="00E874AE">
      <w:pPr>
        <w:rPr>
          <w:rFonts w:ascii="Courier New" w:hAnsi="Courier New" w:cs="Courier New"/>
          <w:b/>
          <w:bCs/>
          <w:u w:val="single"/>
        </w:rPr>
      </w:pPr>
      <w:r w:rsidRPr="000415B6">
        <w:rPr>
          <w:rFonts w:ascii="Courier New" w:hAnsi="Courier New" w:cs="Courier New"/>
          <w:b/>
          <w:bCs/>
          <w:u w:val="single"/>
        </w:rPr>
        <w:t xml:space="preserve">Finding Duplicates in film table </w:t>
      </w:r>
    </w:p>
    <w:p w14:paraId="42AB0E66" w14:textId="0156DEC3" w:rsidR="00E874AE" w:rsidRPr="000415B6" w:rsidRDefault="00E874AE" w:rsidP="00E874AE">
      <w:pPr>
        <w:rPr>
          <w:rFonts w:ascii="Courier New" w:hAnsi="Courier New" w:cs="Courier New"/>
        </w:rPr>
      </w:pPr>
      <w:r w:rsidRPr="000415B6">
        <w:rPr>
          <w:rFonts w:ascii="Courier New" w:hAnsi="Courier New" w:cs="Courier New"/>
        </w:rPr>
        <w:t>SELECT title,</w:t>
      </w:r>
    </w:p>
    <w:p w14:paraId="37543287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release_year</w:t>
      </w:r>
      <w:proofErr w:type="spellEnd"/>
      <w:r w:rsidRPr="000415B6">
        <w:rPr>
          <w:rFonts w:ascii="Courier New" w:hAnsi="Courier New" w:cs="Courier New"/>
        </w:rPr>
        <w:t>,</w:t>
      </w:r>
    </w:p>
    <w:p w14:paraId="342325DB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language_id</w:t>
      </w:r>
      <w:proofErr w:type="spellEnd"/>
      <w:r w:rsidRPr="000415B6">
        <w:rPr>
          <w:rFonts w:ascii="Courier New" w:hAnsi="Courier New" w:cs="Courier New"/>
        </w:rPr>
        <w:t>,</w:t>
      </w:r>
    </w:p>
    <w:p w14:paraId="437020F8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rental_duration</w:t>
      </w:r>
      <w:proofErr w:type="spellEnd"/>
      <w:r w:rsidRPr="000415B6">
        <w:rPr>
          <w:rFonts w:ascii="Courier New" w:hAnsi="Courier New" w:cs="Courier New"/>
        </w:rPr>
        <w:t>,</w:t>
      </w:r>
    </w:p>
    <w:p w14:paraId="3FAD9ED7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gramStart"/>
      <w:r w:rsidRPr="000415B6">
        <w:rPr>
          <w:rFonts w:ascii="Courier New" w:hAnsi="Courier New" w:cs="Courier New"/>
        </w:rPr>
        <w:t>COUNT(</w:t>
      </w:r>
      <w:proofErr w:type="gramEnd"/>
      <w:r w:rsidRPr="000415B6">
        <w:rPr>
          <w:rFonts w:ascii="Courier New" w:hAnsi="Courier New" w:cs="Courier New"/>
        </w:rPr>
        <w:t>*)</w:t>
      </w:r>
    </w:p>
    <w:p w14:paraId="02B3624B" w14:textId="77777777" w:rsidR="00E874AE" w:rsidRPr="000415B6" w:rsidRDefault="00E874AE" w:rsidP="00E874AE">
      <w:pPr>
        <w:rPr>
          <w:rFonts w:ascii="Courier New" w:hAnsi="Courier New" w:cs="Courier New"/>
        </w:rPr>
      </w:pPr>
      <w:r w:rsidRPr="000415B6">
        <w:rPr>
          <w:rFonts w:ascii="Courier New" w:hAnsi="Courier New" w:cs="Courier New"/>
        </w:rPr>
        <w:t>FROM film</w:t>
      </w:r>
    </w:p>
    <w:p w14:paraId="36CE95F6" w14:textId="77777777" w:rsidR="00E874AE" w:rsidRPr="000415B6" w:rsidRDefault="00E874AE" w:rsidP="00E874AE">
      <w:pPr>
        <w:rPr>
          <w:rFonts w:ascii="Courier New" w:hAnsi="Courier New" w:cs="Courier New"/>
        </w:rPr>
      </w:pPr>
      <w:r w:rsidRPr="000415B6">
        <w:rPr>
          <w:rFonts w:ascii="Courier New" w:hAnsi="Courier New" w:cs="Courier New"/>
        </w:rPr>
        <w:t>GROUP BY title,</w:t>
      </w:r>
    </w:p>
    <w:p w14:paraId="2E5BD97C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release_year</w:t>
      </w:r>
      <w:proofErr w:type="spellEnd"/>
      <w:r w:rsidRPr="000415B6">
        <w:rPr>
          <w:rFonts w:ascii="Courier New" w:hAnsi="Courier New" w:cs="Courier New"/>
        </w:rPr>
        <w:t>,</w:t>
      </w:r>
    </w:p>
    <w:p w14:paraId="14B32FBC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language_id</w:t>
      </w:r>
      <w:proofErr w:type="spellEnd"/>
      <w:r w:rsidRPr="000415B6">
        <w:rPr>
          <w:rFonts w:ascii="Courier New" w:hAnsi="Courier New" w:cs="Courier New"/>
        </w:rPr>
        <w:t>,</w:t>
      </w:r>
    </w:p>
    <w:p w14:paraId="13C21F24" w14:textId="77777777" w:rsidR="00E874AE" w:rsidRPr="000415B6" w:rsidRDefault="00E874AE" w:rsidP="00E874AE">
      <w:pPr>
        <w:rPr>
          <w:rFonts w:ascii="Courier New" w:hAnsi="Courier New" w:cs="Courier New"/>
        </w:rPr>
      </w:pPr>
      <w:proofErr w:type="spellStart"/>
      <w:r w:rsidRPr="000415B6">
        <w:rPr>
          <w:rFonts w:ascii="Courier New" w:hAnsi="Courier New" w:cs="Courier New"/>
        </w:rPr>
        <w:t>rental_duration</w:t>
      </w:r>
      <w:proofErr w:type="spellEnd"/>
      <w:r w:rsidRPr="000415B6">
        <w:rPr>
          <w:rFonts w:ascii="Courier New" w:hAnsi="Courier New" w:cs="Courier New"/>
        </w:rPr>
        <w:t xml:space="preserve"> </w:t>
      </w:r>
    </w:p>
    <w:p w14:paraId="0A6AC639" w14:textId="74CA6643" w:rsidR="00E874AE" w:rsidRPr="000415B6" w:rsidRDefault="00E874AE" w:rsidP="00E874AE">
      <w:pPr>
        <w:rPr>
          <w:rFonts w:ascii="Courier New" w:hAnsi="Courier New" w:cs="Courier New"/>
        </w:rPr>
      </w:pPr>
      <w:r w:rsidRPr="000415B6">
        <w:rPr>
          <w:rFonts w:ascii="Courier New" w:hAnsi="Courier New" w:cs="Courier New"/>
        </w:rPr>
        <w:t xml:space="preserve">HAVING </w:t>
      </w:r>
      <w:proofErr w:type="gramStart"/>
      <w:r w:rsidRPr="000415B6">
        <w:rPr>
          <w:rFonts w:ascii="Courier New" w:hAnsi="Courier New" w:cs="Courier New"/>
        </w:rPr>
        <w:t>COUNT(</w:t>
      </w:r>
      <w:proofErr w:type="gramEnd"/>
      <w:r w:rsidRPr="000415B6">
        <w:rPr>
          <w:rFonts w:ascii="Courier New" w:hAnsi="Courier New" w:cs="Courier New"/>
        </w:rPr>
        <w:t>*) &gt;1</w:t>
      </w:r>
      <w:r w:rsidRPr="000415B6">
        <w:rPr>
          <w:rFonts w:ascii="Courier New" w:hAnsi="Courier New" w:cs="Courier New"/>
        </w:rPr>
        <w:t xml:space="preserve"> </w:t>
      </w:r>
    </w:p>
    <w:p w14:paraId="56B4E537" w14:textId="77777777" w:rsidR="00E874AE" w:rsidRDefault="00E874AE" w:rsidP="00E874AE"/>
    <w:p w14:paraId="025384E7" w14:textId="3D43377F" w:rsidR="00E874AE" w:rsidRDefault="00E874AE" w:rsidP="00E874AE">
      <w:r>
        <w:rPr>
          <w:noProof/>
        </w:rPr>
        <w:lastRenderedPageBreak/>
        <w:drawing>
          <wp:inline distT="0" distB="0" distL="0" distR="0" wp14:anchorId="2CA3EF9C" wp14:editId="5262FAA7">
            <wp:extent cx="3301636" cy="2136539"/>
            <wp:effectExtent l="0" t="0" r="63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260" cy="21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4D3" w14:textId="77777777" w:rsidR="00D60E46" w:rsidRPr="00D60E46" w:rsidRDefault="00D60E46" w:rsidP="00D60E46"/>
    <w:p w14:paraId="0807A6C9" w14:textId="73E861E6" w:rsidR="00D60E46" w:rsidRPr="00E874AE" w:rsidRDefault="00D60E46" w:rsidP="00E029CA">
      <w:pPr>
        <w:rPr>
          <w:b/>
          <w:bCs/>
          <w:u w:val="single"/>
        </w:rPr>
      </w:pPr>
    </w:p>
    <w:p w14:paraId="389BE6A4" w14:textId="3C73B221" w:rsidR="00E874AE" w:rsidRPr="000415B6" w:rsidRDefault="00E874AE" w:rsidP="00E874AE">
      <w:pPr>
        <w:rPr>
          <w:rFonts w:ascii="Courier New" w:hAnsi="Courier New" w:cs="Courier New"/>
          <w:b/>
          <w:bCs/>
          <w:u w:val="single"/>
        </w:rPr>
      </w:pPr>
      <w:r w:rsidRPr="000415B6">
        <w:rPr>
          <w:rFonts w:ascii="Courier New" w:hAnsi="Courier New" w:cs="Courier New"/>
          <w:b/>
          <w:bCs/>
          <w:u w:val="single"/>
        </w:rPr>
        <w:t xml:space="preserve">Finding Duplicates in </w:t>
      </w:r>
      <w:r w:rsidRPr="000415B6">
        <w:rPr>
          <w:rFonts w:ascii="Courier New" w:hAnsi="Courier New" w:cs="Courier New"/>
          <w:b/>
          <w:bCs/>
          <w:u w:val="single"/>
        </w:rPr>
        <w:t>Customer</w:t>
      </w:r>
      <w:r w:rsidRPr="000415B6">
        <w:rPr>
          <w:rFonts w:ascii="Courier New" w:hAnsi="Courier New" w:cs="Courier New"/>
          <w:b/>
          <w:bCs/>
          <w:u w:val="single"/>
        </w:rPr>
        <w:t xml:space="preserve"> table </w:t>
      </w:r>
    </w:p>
    <w:p w14:paraId="3C636E78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 xml:space="preserve">SELECT </w:t>
      </w:r>
      <w:proofErr w:type="spellStart"/>
      <w:r w:rsidRPr="00C80800">
        <w:rPr>
          <w:rFonts w:ascii="Courier New" w:hAnsi="Courier New" w:cs="Courier New"/>
        </w:rPr>
        <w:t>first_name</w:t>
      </w:r>
      <w:proofErr w:type="spellEnd"/>
      <w:r w:rsidRPr="00C80800">
        <w:rPr>
          <w:rFonts w:ascii="Courier New" w:hAnsi="Courier New" w:cs="Courier New"/>
        </w:rPr>
        <w:t>,</w:t>
      </w:r>
    </w:p>
    <w:p w14:paraId="4D91B51B" w14:textId="77777777" w:rsidR="00E874AE" w:rsidRPr="00C80800" w:rsidRDefault="00E874AE" w:rsidP="00E874AE">
      <w:pPr>
        <w:rPr>
          <w:rFonts w:ascii="Courier New" w:hAnsi="Courier New" w:cs="Courier New"/>
        </w:rPr>
      </w:pPr>
      <w:proofErr w:type="spellStart"/>
      <w:r w:rsidRPr="00C80800">
        <w:rPr>
          <w:rFonts w:ascii="Courier New" w:hAnsi="Courier New" w:cs="Courier New"/>
        </w:rPr>
        <w:t>last_name</w:t>
      </w:r>
      <w:proofErr w:type="spellEnd"/>
      <w:r w:rsidRPr="00C80800">
        <w:rPr>
          <w:rFonts w:ascii="Courier New" w:hAnsi="Courier New" w:cs="Courier New"/>
        </w:rPr>
        <w:t>,</w:t>
      </w:r>
    </w:p>
    <w:p w14:paraId="69DD9988" w14:textId="77777777" w:rsidR="00E874AE" w:rsidRPr="00C80800" w:rsidRDefault="00E874AE" w:rsidP="00E874AE">
      <w:pPr>
        <w:rPr>
          <w:rFonts w:ascii="Courier New" w:hAnsi="Courier New" w:cs="Courier New"/>
        </w:rPr>
      </w:pPr>
      <w:proofErr w:type="spellStart"/>
      <w:r w:rsidRPr="00C80800">
        <w:rPr>
          <w:rFonts w:ascii="Courier New" w:hAnsi="Courier New" w:cs="Courier New"/>
        </w:rPr>
        <w:t>address_id</w:t>
      </w:r>
      <w:proofErr w:type="spellEnd"/>
      <w:r w:rsidRPr="00C80800">
        <w:rPr>
          <w:rFonts w:ascii="Courier New" w:hAnsi="Courier New" w:cs="Courier New"/>
        </w:rPr>
        <w:t>,</w:t>
      </w:r>
    </w:p>
    <w:p w14:paraId="7557F69B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>email,</w:t>
      </w:r>
    </w:p>
    <w:p w14:paraId="4A9C9058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>active,</w:t>
      </w:r>
    </w:p>
    <w:p w14:paraId="735A5981" w14:textId="77777777" w:rsidR="00E874AE" w:rsidRPr="00C80800" w:rsidRDefault="00E874AE" w:rsidP="00E874AE">
      <w:pPr>
        <w:rPr>
          <w:rFonts w:ascii="Courier New" w:hAnsi="Courier New" w:cs="Courier New"/>
        </w:rPr>
      </w:pPr>
      <w:proofErr w:type="gramStart"/>
      <w:r w:rsidRPr="00C80800">
        <w:rPr>
          <w:rFonts w:ascii="Courier New" w:hAnsi="Courier New" w:cs="Courier New"/>
        </w:rPr>
        <w:t>COUNT(</w:t>
      </w:r>
      <w:proofErr w:type="gramEnd"/>
      <w:r w:rsidRPr="00C80800">
        <w:rPr>
          <w:rFonts w:ascii="Courier New" w:hAnsi="Courier New" w:cs="Courier New"/>
        </w:rPr>
        <w:t>*)</w:t>
      </w:r>
    </w:p>
    <w:p w14:paraId="6C28AC63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>FROM customer</w:t>
      </w:r>
    </w:p>
    <w:p w14:paraId="6F6A3BFC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 xml:space="preserve">GROUP BY </w:t>
      </w:r>
      <w:proofErr w:type="spellStart"/>
      <w:r w:rsidRPr="00C80800">
        <w:rPr>
          <w:rFonts w:ascii="Courier New" w:hAnsi="Courier New" w:cs="Courier New"/>
        </w:rPr>
        <w:t>first_name</w:t>
      </w:r>
      <w:proofErr w:type="spellEnd"/>
      <w:r w:rsidRPr="00C80800">
        <w:rPr>
          <w:rFonts w:ascii="Courier New" w:hAnsi="Courier New" w:cs="Courier New"/>
        </w:rPr>
        <w:t>,</w:t>
      </w:r>
    </w:p>
    <w:p w14:paraId="598C33A6" w14:textId="77777777" w:rsidR="00E874AE" w:rsidRPr="00C80800" w:rsidRDefault="00E874AE" w:rsidP="00E874AE">
      <w:pPr>
        <w:rPr>
          <w:rFonts w:ascii="Courier New" w:hAnsi="Courier New" w:cs="Courier New"/>
        </w:rPr>
      </w:pPr>
      <w:proofErr w:type="spellStart"/>
      <w:r w:rsidRPr="00C80800">
        <w:rPr>
          <w:rFonts w:ascii="Courier New" w:hAnsi="Courier New" w:cs="Courier New"/>
        </w:rPr>
        <w:t>last_name</w:t>
      </w:r>
      <w:proofErr w:type="spellEnd"/>
      <w:r w:rsidRPr="00C80800">
        <w:rPr>
          <w:rFonts w:ascii="Courier New" w:hAnsi="Courier New" w:cs="Courier New"/>
        </w:rPr>
        <w:t>,</w:t>
      </w:r>
    </w:p>
    <w:p w14:paraId="72A63FF1" w14:textId="77777777" w:rsidR="00E874AE" w:rsidRPr="00C80800" w:rsidRDefault="00E874AE" w:rsidP="00E874AE">
      <w:pPr>
        <w:rPr>
          <w:rFonts w:ascii="Courier New" w:hAnsi="Courier New" w:cs="Courier New"/>
        </w:rPr>
      </w:pPr>
      <w:proofErr w:type="spellStart"/>
      <w:r w:rsidRPr="00C80800">
        <w:rPr>
          <w:rFonts w:ascii="Courier New" w:hAnsi="Courier New" w:cs="Courier New"/>
        </w:rPr>
        <w:t>address_id</w:t>
      </w:r>
      <w:proofErr w:type="spellEnd"/>
      <w:r w:rsidRPr="00C80800">
        <w:rPr>
          <w:rFonts w:ascii="Courier New" w:hAnsi="Courier New" w:cs="Courier New"/>
        </w:rPr>
        <w:t>,</w:t>
      </w:r>
    </w:p>
    <w:p w14:paraId="6EEFFC2E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>email,</w:t>
      </w:r>
    </w:p>
    <w:p w14:paraId="07AA65D4" w14:textId="77777777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>active</w:t>
      </w:r>
    </w:p>
    <w:p w14:paraId="3D8571DB" w14:textId="33BE4C0E" w:rsidR="00E874AE" w:rsidRPr="00C80800" w:rsidRDefault="00E874AE" w:rsidP="00E874AE">
      <w:pPr>
        <w:rPr>
          <w:rFonts w:ascii="Courier New" w:hAnsi="Courier New" w:cs="Courier New"/>
        </w:rPr>
      </w:pPr>
      <w:r w:rsidRPr="00C80800">
        <w:rPr>
          <w:rFonts w:ascii="Courier New" w:hAnsi="Courier New" w:cs="Courier New"/>
        </w:rPr>
        <w:t xml:space="preserve">HAVING </w:t>
      </w:r>
      <w:proofErr w:type="gramStart"/>
      <w:r w:rsidRPr="00C80800">
        <w:rPr>
          <w:rFonts w:ascii="Courier New" w:hAnsi="Courier New" w:cs="Courier New"/>
        </w:rPr>
        <w:t>COUNT(</w:t>
      </w:r>
      <w:proofErr w:type="gramEnd"/>
      <w:r w:rsidRPr="00C80800">
        <w:rPr>
          <w:rFonts w:ascii="Courier New" w:hAnsi="Courier New" w:cs="Courier New"/>
        </w:rPr>
        <w:t>*) &gt;1;</w:t>
      </w:r>
      <w:r w:rsidRPr="00C80800">
        <w:rPr>
          <w:rFonts w:ascii="Courier New" w:hAnsi="Courier New" w:cs="Courier New"/>
        </w:rPr>
        <w:t xml:space="preserve"> </w:t>
      </w:r>
    </w:p>
    <w:p w14:paraId="26787155" w14:textId="292F5B25" w:rsidR="00E874AE" w:rsidRPr="00E874AE" w:rsidRDefault="00E874AE" w:rsidP="00E874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86E4A" wp14:editId="41275DB3">
            <wp:extent cx="3555748" cy="2168019"/>
            <wp:effectExtent l="0" t="0" r="635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11" cy="22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4093" w14:textId="215AB383" w:rsidR="00D60E46" w:rsidRDefault="00D60E46" w:rsidP="00E029CA">
      <w:pPr>
        <w:rPr>
          <w:b/>
          <w:bCs/>
        </w:rPr>
      </w:pPr>
    </w:p>
    <w:p w14:paraId="2FA56116" w14:textId="1DEC0389" w:rsidR="00CD2A8A" w:rsidRPr="00C36A19" w:rsidRDefault="00CD2A8A" w:rsidP="00C36A19">
      <w:pPr>
        <w:numPr>
          <w:ilvl w:val="0"/>
          <w:numId w:val="21"/>
        </w:numPr>
        <w:spacing w:after="144"/>
        <w:ind w:left="0" w:hanging="450"/>
        <w:rPr>
          <w:rFonts w:ascii="Courier New" w:hAnsi="Courier New" w:cs="Courier New"/>
          <w:color w:val="223C50"/>
        </w:rPr>
      </w:pPr>
      <w:r w:rsidRPr="00C36A19">
        <w:rPr>
          <w:rFonts w:ascii="Courier New" w:hAnsi="Courier New" w:cs="Courier New"/>
          <w:b/>
          <w:bCs/>
        </w:rPr>
        <w:t xml:space="preserve">Duplicate – There are 2 options. </w:t>
      </w:r>
      <w:r w:rsidRPr="00C36A19">
        <w:rPr>
          <w:rFonts w:ascii="Courier New" w:hAnsi="Courier New" w:cs="Courier New"/>
          <w:color w:val="223C50"/>
        </w:rPr>
        <w:t>Create a virtual table, known as a “view,” where you select only unique records</w:t>
      </w:r>
      <w:r w:rsidRPr="00C36A19">
        <w:rPr>
          <w:rFonts w:ascii="Courier New" w:hAnsi="Courier New" w:cs="Courier New"/>
          <w:color w:val="223C50"/>
        </w:rPr>
        <w:t xml:space="preserve"> or d</w:t>
      </w:r>
      <w:r w:rsidRPr="00CD2A8A">
        <w:rPr>
          <w:rFonts w:ascii="Courier New" w:hAnsi="Courier New" w:cs="Courier New"/>
          <w:color w:val="223C50"/>
        </w:rPr>
        <w:t>elete the duplicate record from the table or view</w:t>
      </w:r>
      <w:r w:rsidRPr="00C36A19">
        <w:rPr>
          <w:rFonts w:ascii="Courier New" w:hAnsi="Courier New" w:cs="Courier New"/>
          <w:color w:val="223C50"/>
        </w:rPr>
        <w:t xml:space="preserve"> (not advised). </w:t>
      </w:r>
    </w:p>
    <w:p w14:paraId="49FCA893" w14:textId="737472A4" w:rsidR="00303041" w:rsidRDefault="00303041" w:rsidP="00E029CA">
      <w:pPr>
        <w:rPr>
          <w:b/>
          <w:bCs/>
        </w:rPr>
      </w:pPr>
    </w:p>
    <w:p w14:paraId="5E05B158" w14:textId="77777777" w:rsidR="00C36A19" w:rsidRDefault="00C36A19" w:rsidP="00E029CA">
      <w:pPr>
        <w:rPr>
          <w:b/>
          <w:bCs/>
          <w:u w:val="single"/>
        </w:rPr>
      </w:pPr>
    </w:p>
    <w:p w14:paraId="76EC33A9" w14:textId="02504F7A" w:rsidR="00DB152D" w:rsidRDefault="00CB1CF8" w:rsidP="00E029CA">
      <w:pPr>
        <w:rPr>
          <w:b/>
          <w:bCs/>
          <w:u w:val="single"/>
        </w:rPr>
      </w:pPr>
      <w:r w:rsidRPr="00CB1CF8">
        <w:rPr>
          <w:b/>
          <w:bCs/>
          <w:u w:val="single"/>
        </w:rPr>
        <w:t xml:space="preserve">Finding Missing Values </w:t>
      </w:r>
      <w:r>
        <w:rPr>
          <w:b/>
          <w:bCs/>
          <w:u w:val="single"/>
        </w:rPr>
        <w:t>in film table</w:t>
      </w:r>
    </w:p>
    <w:p w14:paraId="7D954631" w14:textId="77777777" w:rsidR="00CB1CF8" w:rsidRPr="00C80800" w:rsidRDefault="00CB1CF8" w:rsidP="00CB1CF8">
      <w:pPr>
        <w:rPr>
          <w:u w:val="single"/>
        </w:rPr>
      </w:pPr>
      <w:r w:rsidRPr="00C80800">
        <w:rPr>
          <w:u w:val="single"/>
        </w:rPr>
        <w:t>SELECT</w:t>
      </w:r>
    </w:p>
    <w:p w14:paraId="62B2C4A7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gramEnd"/>
      <w:r w:rsidRPr="00C80800">
        <w:rPr>
          <w:u w:val="single"/>
        </w:rPr>
        <w:t xml:space="preserve">title) AS </w:t>
      </w:r>
      <w:proofErr w:type="spellStart"/>
      <w:r w:rsidRPr="00C80800">
        <w:rPr>
          <w:u w:val="single"/>
        </w:rPr>
        <w:t>count_title</w:t>
      </w:r>
      <w:proofErr w:type="spellEnd"/>
      <w:r w:rsidRPr="00C80800">
        <w:rPr>
          <w:u w:val="single"/>
        </w:rPr>
        <w:t>,</w:t>
      </w:r>
    </w:p>
    <w:p w14:paraId="7F2F286F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rental_duration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count_rental_duration</w:t>
      </w:r>
      <w:proofErr w:type="spellEnd"/>
      <w:r w:rsidRPr="00C80800">
        <w:rPr>
          <w:u w:val="single"/>
        </w:rPr>
        <w:t>,</w:t>
      </w:r>
    </w:p>
    <w:p w14:paraId="4F2F2E7F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rental_rate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count_rental_rate</w:t>
      </w:r>
      <w:proofErr w:type="spellEnd"/>
      <w:r w:rsidRPr="00C80800">
        <w:rPr>
          <w:u w:val="single"/>
        </w:rPr>
        <w:t>,</w:t>
      </w:r>
    </w:p>
    <w:p w14:paraId="6017A7DC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lastRenderedPageBreak/>
        <w:t>COUNT(</w:t>
      </w:r>
      <w:proofErr w:type="gramEnd"/>
      <w:r w:rsidRPr="00C80800">
        <w:rPr>
          <w:u w:val="single"/>
        </w:rPr>
        <w:t xml:space="preserve">length) AS </w:t>
      </w:r>
      <w:proofErr w:type="spellStart"/>
      <w:r w:rsidRPr="00C80800">
        <w:rPr>
          <w:u w:val="single"/>
        </w:rPr>
        <w:t>count_length</w:t>
      </w:r>
      <w:proofErr w:type="spellEnd"/>
      <w:r w:rsidRPr="00C80800">
        <w:rPr>
          <w:u w:val="single"/>
        </w:rPr>
        <w:t>,</w:t>
      </w:r>
    </w:p>
    <w:p w14:paraId="068F8814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replacement_cost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count_replacement_cost</w:t>
      </w:r>
      <w:proofErr w:type="spellEnd"/>
      <w:r w:rsidRPr="00C80800">
        <w:rPr>
          <w:u w:val="single"/>
        </w:rPr>
        <w:t>,</w:t>
      </w:r>
    </w:p>
    <w:p w14:paraId="4B6422FC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gramEnd"/>
      <w:r w:rsidRPr="00C80800">
        <w:rPr>
          <w:u w:val="single"/>
        </w:rPr>
        <w:t xml:space="preserve">*) AS </w:t>
      </w:r>
      <w:proofErr w:type="spellStart"/>
      <w:r w:rsidRPr="00C80800">
        <w:rPr>
          <w:u w:val="single"/>
        </w:rPr>
        <w:t>count_rows</w:t>
      </w:r>
      <w:proofErr w:type="spellEnd"/>
    </w:p>
    <w:p w14:paraId="4E4CD18E" w14:textId="7B2F5206" w:rsidR="00CB1CF8" w:rsidRPr="00C80800" w:rsidRDefault="00CB1CF8" w:rsidP="00CB1CF8">
      <w:pPr>
        <w:rPr>
          <w:u w:val="single"/>
        </w:rPr>
      </w:pPr>
      <w:r w:rsidRPr="00C80800">
        <w:rPr>
          <w:u w:val="single"/>
        </w:rPr>
        <w:t xml:space="preserve">FROM </w:t>
      </w:r>
      <w:proofErr w:type="gramStart"/>
      <w:r w:rsidRPr="00C80800">
        <w:rPr>
          <w:u w:val="single"/>
        </w:rPr>
        <w:t>film;</w:t>
      </w:r>
      <w:proofErr w:type="gramEnd"/>
    </w:p>
    <w:p w14:paraId="616AA79D" w14:textId="53AD208E" w:rsidR="00CB1CF8" w:rsidRDefault="00CB1CF8" w:rsidP="00CB1CF8">
      <w:pPr>
        <w:rPr>
          <w:b/>
          <w:bCs/>
          <w:u w:val="single"/>
        </w:rPr>
      </w:pPr>
    </w:p>
    <w:p w14:paraId="33C6BE5B" w14:textId="01BBEEF1" w:rsidR="00CB1CF8" w:rsidRPr="00CB1CF8" w:rsidRDefault="00CB1CF8" w:rsidP="00CB1CF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1CA526B" wp14:editId="18472A9C">
            <wp:extent cx="3305835" cy="196902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79" cy="20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3B7" w14:textId="34CDFAEC" w:rsidR="00075EFA" w:rsidRDefault="00075EFA" w:rsidP="00DB152D"/>
    <w:p w14:paraId="5CD77BD3" w14:textId="74385143" w:rsidR="00266682" w:rsidRDefault="00266682" w:rsidP="00E029CA">
      <w:pPr>
        <w:rPr>
          <w:b/>
          <w:bCs/>
        </w:rPr>
      </w:pPr>
    </w:p>
    <w:p w14:paraId="0839B05B" w14:textId="0267E94A" w:rsidR="00CB1CF8" w:rsidRDefault="00CB1CF8" w:rsidP="00CB1CF8">
      <w:pPr>
        <w:rPr>
          <w:b/>
          <w:bCs/>
          <w:u w:val="single"/>
        </w:rPr>
      </w:pPr>
      <w:r w:rsidRPr="00CB1CF8">
        <w:rPr>
          <w:b/>
          <w:bCs/>
          <w:u w:val="single"/>
        </w:rPr>
        <w:t xml:space="preserve">Finding Missing Values </w:t>
      </w:r>
      <w:r>
        <w:rPr>
          <w:b/>
          <w:bCs/>
          <w:u w:val="single"/>
        </w:rPr>
        <w:t xml:space="preserve">in </w:t>
      </w:r>
      <w:r>
        <w:rPr>
          <w:b/>
          <w:bCs/>
          <w:u w:val="single"/>
        </w:rPr>
        <w:t>customer t</w:t>
      </w:r>
      <w:r>
        <w:rPr>
          <w:b/>
          <w:bCs/>
          <w:u w:val="single"/>
        </w:rPr>
        <w:t>able</w:t>
      </w:r>
    </w:p>
    <w:p w14:paraId="7ED04D3D" w14:textId="77777777" w:rsidR="00CB1CF8" w:rsidRPr="00C80800" w:rsidRDefault="00CB1CF8" w:rsidP="00CB1CF8">
      <w:pPr>
        <w:rPr>
          <w:u w:val="single"/>
        </w:rPr>
      </w:pPr>
      <w:r w:rsidRPr="00C80800">
        <w:rPr>
          <w:u w:val="single"/>
        </w:rPr>
        <w:t>SELECT</w:t>
      </w:r>
    </w:p>
    <w:p w14:paraId="183007F0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gramEnd"/>
      <w:r w:rsidRPr="00C80800">
        <w:rPr>
          <w:u w:val="single"/>
        </w:rPr>
        <w:t xml:space="preserve">email) AS </w:t>
      </w:r>
      <w:proofErr w:type="spellStart"/>
      <w:r w:rsidRPr="00C80800">
        <w:rPr>
          <w:u w:val="single"/>
        </w:rPr>
        <w:t>count_email</w:t>
      </w:r>
      <w:proofErr w:type="spellEnd"/>
      <w:r w:rsidRPr="00C80800">
        <w:rPr>
          <w:u w:val="single"/>
        </w:rPr>
        <w:t>,</w:t>
      </w:r>
    </w:p>
    <w:p w14:paraId="05AD2F86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last_name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count_last_name</w:t>
      </w:r>
      <w:proofErr w:type="spellEnd"/>
      <w:r w:rsidRPr="00C80800">
        <w:rPr>
          <w:u w:val="single"/>
        </w:rPr>
        <w:t>,</w:t>
      </w:r>
    </w:p>
    <w:p w14:paraId="6004D708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first_name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count_first_name</w:t>
      </w:r>
      <w:proofErr w:type="spellEnd"/>
      <w:r w:rsidRPr="00C80800">
        <w:rPr>
          <w:u w:val="single"/>
        </w:rPr>
        <w:t>,</w:t>
      </w:r>
    </w:p>
    <w:p w14:paraId="34BA4651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customer_id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count_customer_id</w:t>
      </w:r>
      <w:proofErr w:type="spellEnd"/>
      <w:r w:rsidRPr="00C80800">
        <w:rPr>
          <w:u w:val="single"/>
        </w:rPr>
        <w:t>,</w:t>
      </w:r>
    </w:p>
    <w:p w14:paraId="6928674B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spellStart"/>
      <w:proofErr w:type="gramEnd"/>
      <w:r w:rsidRPr="00C80800">
        <w:rPr>
          <w:u w:val="single"/>
        </w:rPr>
        <w:t>store_id</w:t>
      </w:r>
      <w:proofErr w:type="spellEnd"/>
      <w:r w:rsidRPr="00C80800">
        <w:rPr>
          <w:u w:val="single"/>
        </w:rPr>
        <w:t xml:space="preserve">) AS </w:t>
      </w:r>
      <w:proofErr w:type="spellStart"/>
      <w:r w:rsidRPr="00C80800">
        <w:rPr>
          <w:u w:val="single"/>
        </w:rPr>
        <w:t>count_store_id</w:t>
      </w:r>
      <w:proofErr w:type="spellEnd"/>
      <w:r w:rsidRPr="00C80800">
        <w:rPr>
          <w:u w:val="single"/>
        </w:rPr>
        <w:t>,</w:t>
      </w:r>
    </w:p>
    <w:p w14:paraId="4E0F883B" w14:textId="77777777" w:rsidR="00CB1CF8" w:rsidRPr="00C80800" w:rsidRDefault="00CB1CF8" w:rsidP="00CB1CF8">
      <w:pPr>
        <w:rPr>
          <w:u w:val="single"/>
        </w:rPr>
      </w:pPr>
      <w:r w:rsidRPr="00C80800">
        <w:rPr>
          <w:u w:val="single"/>
        </w:rPr>
        <w:t>Answers 3.6 2</w:t>
      </w:r>
    </w:p>
    <w:p w14:paraId="44EA0D0F" w14:textId="77777777" w:rsidR="00CB1CF8" w:rsidRPr="00C80800" w:rsidRDefault="00CB1CF8" w:rsidP="00CB1CF8">
      <w:pPr>
        <w:rPr>
          <w:u w:val="single"/>
        </w:rPr>
      </w:pPr>
      <w:proofErr w:type="gramStart"/>
      <w:r w:rsidRPr="00C80800">
        <w:rPr>
          <w:u w:val="single"/>
        </w:rPr>
        <w:t>COUNT(</w:t>
      </w:r>
      <w:proofErr w:type="gramEnd"/>
      <w:r w:rsidRPr="00C80800">
        <w:rPr>
          <w:u w:val="single"/>
        </w:rPr>
        <w:t xml:space="preserve">*) AS </w:t>
      </w:r>
      <w:proofErr w:type="spellStart"/>
      <w:r w:rsidRPr="00C80800">
        <w:rPr>
          <w:u w:val="single"/>
        </w:rPr>
        <w:t>count_rows</w:t>
      </w:r>
      <w:proofErr w:type="spellEnd"/>
    </w:p>
    <w:p w14:paraId="676D5B93" w14:textId="48AFA6A8" w:rsidR="00CB1CF8" w:rsidRPr="00C80800" w:rsidRDefault="00CB1CF8" w:rsidP="00CB1CF8">
      <w:pPr>
        <w:rPr>
          <w:u w:val="single"/>
        </w:rPr>
      </w:pPr>
      <w:r w:rsidRPr="00C80800">
        <w:rPr>
          <w:u w:val="single"/>
        </w:rPr>
        <w:t xml:space="preserve">FROM </w:t>
      </w:r>
      <w:proofErr w:type="gramStart"/>
      <w:r w:rsidRPr="00C80800">
        <w:rPr>
          <w:u w:val="single"/>
        </w:rPr>
        <w:t>customer;</w:t>
      </w:r>
      <w:proofErr w:type="gramEnd"/>
    </w:p>
    <w:p w14:paraId="159958EB" w14:textId="6F1C290F" w:rsidR="00CB1CF8" w:rsidRDefault="00CB1CF8" w:rsidP="00CB1CF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6006E8" wp14:editId="6F370124">
            <wp:extent cx="3280704" cy="166699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69" cy="16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3B" w14:textId="531E24C4" w:rsidR="00266682" w:rsidRDefault="00266682" w:rsidP="00E029CA">
      <w:pPr>
        <w:rPr>
          <w:b/>
          <w:bCs/>
        </w:rPr>
      </w:pPr>
    </w:p>
    <w:p w14:paraId="0B9B60AA" w14:textId="42D19B92" w:rsidR="0059448B" w:rsidRPr="00C36A19" w:rsidRDefault="00CD2A8A" w:rsidP="0059448B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Missing Values - </w:t>
      </w:r>
      <w:r w:rsidR="0059448B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We can either </w:t>
      </w:r>
      <w:r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i</w:t>
      </w:r>
      <w:r w:rsidR="0059448B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gnore columns with a high percentage of missing values</w:t>
      </w:r>
      <w:r w:rsidR="0059448B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 </w:t>
      </w:r>
      <w:r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or </w:t>
      </w:r>
      <w:r w:rsidR="0059448B" w:rsidRPr="00C36A19">
        <w:rPr>
          <w:rFonts w:ascii="Courier New" w:eastAsia="Times New Roman" w:hAnsi="Courier New" w:cs="Courier New"/>
          <w:i/>
          <w:iCs/>
          <w:color w:val="223C50"/>
          <w:sz w:val="24"/>
          <w:szCs w:val="24"/>
          <w:shd w:val="clear" w:color="auto" w:fill="FFFFFF"/>
        </w:rPr>
        <w:t>impute</w:t>
      </w:r>
      <w:r w:rsidR="0059448B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> missing values with a column average:</w:t>
      </w:r>
      <w:r w:rsidR="00C80800" w:rsidRPr="00C36A19">
        <w:rPr>
          <w:rFonts w:ascii="Courier New" w:hAnsi="Courier New" w:cs="Courier New"/>
          <w:color w:val="223C50"/>
          <w:sz w:val="24"/>
          <w:szCs w:val="24"/>
          <w:shd w:val="clear" w:color="auto" w:fill="FFFFFF"/>
        </w:rPr>
        <w:t xml:space="preserve"> Ex. </w:t>
      </w:r>
    </w:p>
    <w:p w14:paraId="1C256D35" w14:textId="77777777" w:rsidR="00C80800" w:rsidRPr="00C36A19" w:rsidRDefault="00C80800" w:rsidP="00C80800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>imputing missing values with the AVG value</w:t>
      </w:r>
    </w:p>
    <w:p w14:paraId="60629268" w14:textId="1DC14FF7" w:rsidR="00C80800" w:rsidRPr="00C36A19" w:rsidRDefault="00C80800" w:rsidP="00C80800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UPDATE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tablename</w:t>
      </w:r>
      <w:proofErr w:type="spellEnd"/>
    </w:p>
    <w:p w14:paraId="40978BE7" w14:textId="77777777" w:rsidR="00C80800" w:rsidRPr="00C36A19" w:rsidRDefault="00C80800" w:rsidP="00C80800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SET = </w:t>
      </w:r>
      <w:proofErr w:type="gramStart"/>
      <w:r w:rsidRPr="00C36A19">
        <w:rPr>
          <w:rFonts w:ascii="Courier New" w:hAnsi="Courier New" w:cs="Courier New"/>
          <w:sz w:val="24"/>
          <w:szCs w:val="24"/>
        </w:rPr>
        <w:t>AVG(</w:t>
      </w:r>
      <w:proofErr w:type="gramEnd"/>
      <w:r w:rsidRPr="00C36A19">
        <w:rPr>
          <w:rFonts w:ascii="Courier New" w:hAnsi="Courier New" w:cs="Courier New"/>
          <w:sz w:val="24"/>
          <w:szCs w:val="24"/>
        </w:rPr>
        <w:t>col1)</w:t>
      </w:r>
    </w:p>
    <w:p w14:paraId="128CE171" w14:textId="2B4D7AA8" w:rsidR="00C80800" w:rsidRPr="00C36A19" w:rsidRDefault="00C80800" w:rsidP="00C80800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>WHERE col1 IS NULL</w:t>
      </w:r>
    </w:p>
    <w:p w14:paraId="05B1493C" w14:textId="62D80CB5" w:rsidR="0059448B" w:rsidRPr="0059448B" w:rsidRDefault="0059448B" w:rsidP="0059448B"/>
    <w:p w14:paraId="73AA4353" w14:textId="7D532496" w:rsidR="0059448B" w:rsidRDefault="0059448B" w:rsidP="0059448B">
      <w:pPr>
        <w:pStyle w:val="ListParagraph"/>
        <w:rPr>
          <w:sz w:val="24"/>
          <w:szCs w:val="24"/>
        </w:rPr>
      </w:pPr>
    </w:p>
    <w:p w14:paraId="67B47447" w14:textId="0B5A9E01" w:rsidR="00C80800" w:rsidRPr="00C36A19" w:rsidRDefault="00C80800" w:rsidP="00C80800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C36A19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shd w:val="clear" w:color="auto" w:fill="FFFFFF"/>
        </w:rPr>
        <w:t>Summarize your data:</w:t>
      </w:r>
      <w:r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 Use SQL to calculate descriptive statistics for both the film table and the customer table. For numerical columns, this means finding the minimum, </w:t>
      </w:r>
      <w:r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lastRenderedPageBreak/>
        <w:t>maximum, and average values. For non-numerical columns, calculate the mode value.</w:t>
      </w:r>
    </w:p>
    <w:p w14:paraId="2E6C37D3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</w:p>
    <w:p w14:paraId="4FF73EC4" w14:textId="1621021C" w:rsidR="00D93D20" w:rsidRPr="00C36A19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  <w:u w:val="single"/>
        </w:rPr>
      </w:pPr>
      <w:r w:rsidRPr="00C36A19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  <w:t xml:space="preserve">Descriptive Stats for film table (numerical columns) </w:t>
      </w:r>
    </w:p>
    <w:p w14:paraId="0EB75DC5" w14:textId="2B950FC1" w:rsidR="00257F34" w:rsidRDefault="00257F34" w:rsidP="00257F34">
      <w:pPr>
        <w:pStyle w:val="ListParagraph"/>
        <w:ind w:left="880"/>
        <w:rPr>
          <w:rStyle w:val="Strong"/>
          <w:rFonts w:ascii="Courier New" w:eastAsiaTheme="majorEastAsia" w:hAnsi="Courier New" w:cs="Courier New"/>
          <w:color w:val="333333"/>
          <w:sz w:val="27"/>
          <w:szCs w:val="27"/>
          <w:shd w:val="clear" w:color="auto" w:fill="FFFFFF"/>
        </w:rPr>
      </w:pPr>
    </w:p>
    <w:p w14:paraId="7A00162E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257F34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min_renatl_rate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705FD63F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max_rental_rate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27AB32B0" w14:textId="538DA16E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avg_renatal_rate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6DC450E4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1F603B8F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49D992D3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avg_rental_duration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3AE27322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film_id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min_film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1C67A7F6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film_id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max_film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4FA33C38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film_id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avg_film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4449FE7E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language_id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min_language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65B512EB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language_id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max_language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6EA3B7D5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language_id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avg_language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19D046E4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gramEnd"/>
      <w:r w:rsidRPr="00257F34">
        <w:rPr>
          <w:rFonts w:ascii="Courier New" w:hAnsi="Courier New" w:cs="Courier New"/>
          <w:sz w:val="24"/>
          <w:szCs w:val="24"/>
        </w:rPr>
        <w:t xml:space="preserve">length)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min_length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663C4A81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gramEnd"/>
      <w:r w:rsidRPr="00257F34">
        <w:rPr>
          <w:rFonts w:ascii="Courier New" w:hAnsi="Courier New" w:cs="Courier New"/>
          <w:sz w:val="24"/>
          <w:szCs w:val="24"/>
        </w:rPr>
        <w:t xml:space="preserve">length)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max_length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3203211D" w14:textId="7512885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gramEnd"/>
      <w:r w:rsidRPr="00257F34">
        <w:rPr>
          <w:rFonts w:ascii="Courier New" w:hAnsi="Courier New" w:cs="Courier New"/>
          <w:sz w:val="24"/>
          <w:szCs w:val="24"/>
        </w:rPr>
        <w:t xml:space="preserve">length)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avg_length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3D1A1EBE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MIN(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replacement_cost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min_replacement_cost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2E1A2442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MAX(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replacement_cost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max_replacement_cost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>,</w:t>
      </w:r>
    </w:p>
    <w:p w14:paraId="3BEDCB86" w14:textId="77777777" w:rsidR="00257F34" w:rsidRP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257F34">
        <w:rPr>
          <w:rFonts w:ascii="Courier New" w:hAnsi="Courier New" w:cs="Courier New"/>
          <w:sz w:val="24"/>
          <w:szCs w:val="24"/>
        </w:rPr>
        <w:t>AVG(</w:t>
      </w:r>
      <w:proofErr w:type="spellStart"/>
      <w:proofErr w:type="gramEnd"/>
      <w:r w:rsidRPr="00257F34">
        <w:rPr>
          <w:rFonts w:ascii="Courier New" w:hAnsi="Courier New" w:cs="Courier New"/>
          <w:sz w:val="24"/>
          <w:szCs w:val="24"/>
        </w:rPr>
        <w:t>replacement_cost</w:t>
      </w:r>
      <w:proofErr w:type="spellEnd"/>
      <w:r w:rsidRPr="00257F34">
        <w:rPr>
          <w:rFonts w:ascii="Courier New" w:hAnsi="Courier New" w:cs="Courier New"/>
          <w:sz w:val="24"/>
          <w:szCs w:val="24"/>
        </w:rPr>
        <w:t xml:space="preserve">) AS </w:t>
      </w:r>
      <w:proofErr w:type="spellStart"/>
      <w:r w:rsidRPr="00257F34">
        <w:rPr>
          <w:rFonts w:ascii="Courier New" w:hAnsi="Courier New" w:cs="Courier New"/>
          <w:sz w:val="24"/>
          <w:szCs w:val="24"/>
        </w:rPr>
        <w:t>avg_replacement_cost</w:t>
      </w:r>
      <w:proofErr w:type="spellEnd"/>
    </w:p>
    <w:p w14:paraId="108A3A01" w14:textId="59EA4A58" w:rsid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257F34">
        <w:rPr>
          <w:rFonts w:ascii="Courier New" w:hAnsi="Courier New" w:cs="Courier New"/>
          <w:sz w:val="24"/>
          <w:szCs w:val="24"/>
        </w:rPr>
        <w:t>FROM film</w:t>
      </w:r>
    </w:p>
    <w:p w14:paraId="0C32F447" w14:textId="31FBF4D1" w:rsidR="00D93D20" w:rsidRDefault="00A947F4" w:rsidP="00C36A19">
      <w:pPr>
        <w:pStyle w:val="ListParagraph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617A738" wp14:editId="7D22B1C7">
            <wp:extent cx="4985362" cy="1738282"/>
            <wp:effectExtent l="0" t="0" r="0" b="190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19" cy="18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2D8" w14:textId="77777777" w:rsidR="00A947F4" w:rsidRDefault="00A947F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</w:p>
    <w:p w14:paraId="12A97F44" w14:textId="1E06E40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D93D20">
        <w:rPr>
          <w:rFonts w:ascii="Courier New" w:hAnsi="Courier New" w:cs="Courier New"/>
          <w:b/>
          <w:bCs/>
          <w:sz w:val="24"/>
          <w:szCs w:val="24"/>
          <w:u w:val="single"/>
        </w:rPr>
        <w:t>Mo</w:t>
      </w:r>
      <w:r w:rsidRPr="00D93D20">
        <w:rPr>
          <w:rFonts w:ascii="Courier New" w:hAnsi="Courier New" w:cs="Courier New"/>
          <w:b/>
          <w:bCs/>
          <w:sz w:val="24"/>
          <w:szCs w:val="24"/>
          <w:u w:val="single"/>
        </w:rPr>
        <w:t>de value for film table</w:t>
      </w:r>
      <w:r>
        <w:rPr>
          <w:rFonts w:ascii="Courier New" w:hAnsi="Courier New" w:cs="Courier New"/>
          <w:b/>
          <w:bCs/>
          <w:sz w:val="24"/>
          <w:szCs w:val="24"/>
          <w:u w:val="single"/>
        </w:rPr>
        <w:t xml:space="preserve"> (non-numerical)</w:t>
      </w:r>
    </w:p>
    <w:p w14:paraId="0B841D10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D93D20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D93D20">
        <w:rPr>
          <w:rFonts w:ascii="Courier New" w:hAnsi="Courier New" w:cs="Courier New"/>
          <w:sz w:val="24"/>
          <w:szCs w:val="24"/>
        </w:rPr>
        <w:t>) WITHIN GROUP (ORDER BY rating)</w:t>
      </w:r>
    </w:p>
    <w:p w14:paraId="665B9B9E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rating_value</w:t>
      </w:r>
      <w:proofErr w:type="spellEnd"/>
      <w:r w:rsidRPr="00D93D20">
        <w:rPr>
          <w:rFonts w:ascii="Courier New" w:hAnsi="Courier New" w:cs="Courier New"/>
          <w:sz w:val="24"/>
          <w:szCs w:val="24"/>
        </w:rPr>
        <w:t>,</w:t>
      </w:r>
    </w:p>
    <w:p w14:paraId="636DEE10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D93D20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D93D20">
        <w:rPr>
          <w:rFonts w:ascii="Courier New" w:hAnsi="Courier New" w:cs="Courier New"/>
          <w:sz w:val="24"/>
          <w:szCs w:val="24"/>
        </w:rPr>
        <w:t xml:space="preserve">) WITHIN GROUP (ORDER BY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special_features</w:t>
      </w:r>
      <w:proofErr w:type="spellEnd"/>
      <w:r w:rsidRPr="00D93D20">
        <w:rPr>
          <w:rFonts w:ascii="Courier New" w:hAnsi="Courier New" w:cs="Courier New"/>
          <w:sz w:val="24"/>
          <w:szCs w:val="24"/>
        </w:rPr>
        <w:t>)</w:t>
      </w:r>
    </w:p>
    <w:p w14:paraId="0B52CAB6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Feature_value</w:t>
      </w:r>
      <w:proofErr w:type="spellEnd"/>
      <w:r w:rsidRPr="00D93D20">
        <w:rPr>
          <w:rFonts w:ascii="Courier New" w:hAnsi="Courier New" w:cs="Courier New"/>
          <w:sz w:val="24"/>
          <w:szCs w:val="24"/>
        </w:rPr>
        <w:t>,</w:t>
      </w:r>
    </w:p>
    <w:p w14:paraId="02375501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D93D20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D93D20">
        <w:rPr>
          <w:rFonts w:ascii="Courier New" w:hAnsi="Courier New" w:cs="Courier New"/>
          <w:sz w:val="24"/>
          <w:szCs w:val="24"/>
        </w:rPr>
        <w:t xml:space="preserve">) WITHIN GROUP (ORDER BY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release_year</w:t>
      </w:r>
      <w:proofErr w:type="spellEnd"/>
      <w:r w:rsidRPr="00D93D20">
        <w:rPr>
          <w:rFonts w:ascii="Courier New" w:hAnsi="Courier New" w:cs="Courier New"/>
          <w:sz w:val="24"/>
          <w:szCs w:val="24"/>
        </w:rPr>
        <w:t>)</w:t>
      </w:r>
    </w:p>
    <w:p w14:paraId="1FC4B346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year_value</w:t>
      </w:r>
      <w:proofErr w:type="spellEnd"/>
      <w:r w:rsidRPr="00D93D20">
        <w:rPr>
          <w:rFonts w:ascii="Courier New" w:hAnsi="Courier New" w:cs="Courier New"/>
          <w:sz w:val="24"/>
          <w:szCs w:val="24"/>
        </w:rPr>
        <w:t>,</w:t>
      </w:r>
    </w:p>
    <w:p w14:paraId="581E48D7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proofErr w:type="gramStart"/>
      <w:r w:rsidRPr="00D93D20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D93D20">
        <w:rPr>
          <w:rFonts w:ascii="Courier New" w:hAnsi="Courier New" w:cs="Courier New"/>
          <w:sz w:val="24"/>
          <w:szCs w:val="24"/>
        </w:rPr>
        <w:t>) WITHIN GROUP (ORDER BY title)</w:t>
      </w:r>
    </w:p>
    <w:p w14:paraId="1CDD4ABB" w14:textId="77777777" w:rsidR="00D93D20" w:rsidRP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D93D20">
        <w:rPr>
          <w:rFonts w:ascii="Courier New" w:hAnsi="Courier New" w:cs="Courier New"/>
          <w:sz w:val="24"/>
          <w:szCs w:val="24"/>
        </w:rPr>
        <w:t>title_value</w:t>
      </w:r>
      <w:proofErr w:type="spellEnd"/>
    </w:p>
    <w:p w14:paraId="296D430C" w14:textId="5238D5CB" w:rsidR="00D93D20" w:rsidRDefault="00D93D20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D93D20">
        <w:rPr>
          <w:rFonts w:ascii="Courier New" w:hAnsi="Courier New" w:cs="Courier New"/>
          <w:sz w:val="24"/>
          <w:szCs w:val="24"/>
        </w:rPr>
        <w:t xml:space="preserve">FROM </w:t>
      </w:r>
      <w:proofErr w:type="gramStart"/>
      <w:r w:rsidRPr="00D93D20">
        <w:rPr>
          <w:rFonts w:ascii="Courier New" w:hAnsi="Courier New" w:cs="Courier New"/>
          <w:sz w:val="24"/>
          <w:szCs w:val="24"/>
        </w:rPr>
        <w:t>film;</w:t>
      </w:r>
      <w:proofErr w:type="gramEnd"/>
    </w:p>
    <w:p w14:paraId="696EB7F7" w14:textId="57947C29" w:rsidR="00A947F4" w:rsidRDefault="00A947F4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</w:p>
    <w:p w14:paraId="766C0D47" w14:textId="0C6EF8B7" w:rsidR="00A947F4" w:rsidRDefault="00A947F4" w:rsidP="00D93D20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8483E54" wp14:editId="20FFE178">
            <wp:extent cx="2249205" cy="1974676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42" cy="20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4BA6" w14:textId="08A65A9E" w:rsidR="00257F34" w:rsidRDefault="00257F34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</w:p>
    <w:p w14:paraId="3E0D4E55" w14:textId="6DCC6485" w:rsidR="00A947F4" w:rsidRPr="00A947F4" w:rsidRDefault="00D93D20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</w:pPr>
      <w:r w:rsidRPr="00D93D20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  <w:t xml:space="preserve">Descriptive Stats for </w:t>
      </w:r>
      <w:r w:rsidRPr="00D93D20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  <w:t xml:space="preserve">customer </w:t>
      </w:r>
      <w:proofErr w:type="gramStart"/>
      <w:r w:rsidRPr="00D93D20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  <w:t>table(</w:t>
      </w:r>
      <w:proofErr w:type="gramEnd"/>
      <w:r w:rsidRPr="00D93D20">
        <w:rPr>
          <w:rStyle w:val="Strong"/>
          <w:rFonts w:ascii="Courier New" w:eastAsiaTheme="majorEastAsia" w:hAnsi="Courier New" w:cs="Courier New"/>
          <w:color w:val="333333"/>
          <w:sz w:val="24"/>
          <w:szCs w:val="24"/>
          <w:u w:val="single"/>
          <w:shd w:val="clear" w:color="auto" w:fill="FFFFFF"/>
        </w:rPr>
        <w:t>numerical columns)</w:t>
      </w:r>
    </w:p>
    <w:p w14:paraId="06CBF7B3" w14:textId="77777777" w:rsidR="00D93D20" w:rsidRDefault="00D93D20" w:rsidP="00D93D20">
      <w:pPr>
        <w:pStyle w:val="ListParagraph"/>
        <w:ind w:left="880"/>
        <w:rPr>
          <w:rStyle w:val="Strong"/>
          <w:rFonts w:ascii="Courier New" w:eastAsiaTheme="majorEastAsia" w:hAnsi="Courier New" w:cs="Courier New"/>
          <w:color w:val="333333"/>
          <w:sz w:val="27"/>
          <w:szCs w:val="27"/>
          <w:u w:val="single"/>
          <w:shd w:val="clear" w:color="auto" w:fill="FFFFFF"/>
        </w:rPr>
      </w:pPr>
    </w:p>
    <w:p w14:paraId="6A521E63" w14:textId="7F9D27CB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SELECT </w:t>
      </w: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MIN(</w:t>
      </w:r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active)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min_active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6B64BD97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MAX(</w:t>
      </w:r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active)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max_active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12CA2CD7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AVG(</w:t>
      </w:r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active)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avg_active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7126E5A1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address_id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min_address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7C445429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address_id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max_address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645DA0B4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address_id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avg_address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76EB044F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customer_id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min_customer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3111529F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customer_id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max_customer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009B646C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customer_id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avg_customer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646841B9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store_id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min_store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0EAE42C8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store_id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max_store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,</w:t>
      </w:r>
    </w:p>
    <w:p w14:paraId="4E44B92A" w14:textId="77777777" w:rsidR="00A947F4" w:rsidRPr="00A947F4" w:rsidRDefault="00A947F4" w:rsidP="00A947F4">
      <w:pPr>
        <w:pStyle w:val="ListParagraph"/>
        <w:ind w:left="880"/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</w:pP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AVG(</w:t>
      </w:r>
      <w:proofErr w:type="spellStart"/>
      <w:proofErr w:type="gram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store_id</w:t>
      </w:r>
      <w:proofErr w:type="spellEnd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) AS </w:t>
      </w:r>
      <w:proofErr w:type="spell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avg_store</w:t>
      </w:r>
      <w:proofErr w:type="spellEnd"/>
    </w:p>
    <w:p w14:paraId="5D89E9D1" w14:textId="3D80572D" w:rsidR="00D93D20" w:rsidRPr="00A947F4" w:rsidRDefault="00A947F4" w:rsidP="00A947F4">
      <w:pPr>
        <w:pStyle w:val="ListParagraph"/>
        <w:ind w:left="880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 xml:space="preserve">FROM </w:t>
      </w:r>
      <w:proofErr w:type="gramStart"/>
      <w:r w:rsidRPr="00A947F4">
        <w:rPr>
          <w:rStyle w:val="Strong"/>
          <w:rFonts w:ascii="Courier New" w:eastAsiaTheme="majorEastAsia" w:hAnsi="Courier New" w:cs="Courier New"/>
          <w:b w:val="0"/>
          <w:bCs w:val="0"/>
          <w:color w:val="333333"/>
          <w:sz w:val="24"/>
          <w:szCs w:val="24"/>
          <w:u w:val="single"/>
          <w:shd w:val="clear" w:color="auto" w:fill="FFFFFF"/>
        </w:rPr>
        <w:t>customer;</w:t>
      </w:r>
      <w:proofErr w:type="gramEnd"/>
    </w:p>
    <w:p w14:paraId="70EF2561" w14:textId="77777777" w:rsidR="00D93D20" w:rsidRDefault="00D93D20" w:rsidP="00257F34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</w:p>
    <w:p w14:paraId="6A1CBB6D" w14:textId="532D4F83" w:rsidR="00257F34" w:rsidRPr="00C80800" w:rsidRDefault="00257F34" w:rsidP="00257F34">
      <w:pPr>
        <w:pStyle w:val="ListParagraph"/>
        <w:ind w:left="90"/>
        <w:rPr>
          <w:rFonts w:ascii="Courier New" w:hAnsi="Courier New" w:cs="Courier New"/>
          <w:sz w:val="24"/>
          <w:szCs w:val="24"/>
        </w:rPr>
      </w:pPr>
    </w:p>
    <w:p w14:paraId="467551B0" w14:textId="2E1ABEDC" w:rsidR="0059448B" w:rsidRDefault="00A947F4" w:rsidP="00C36A19">
      <w:pPr>
        <w:pStyle w:val="ListParagraph"/>
        <w:ind w:left="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F9D141" wp14:editId="49E178B9">
            <wp:extent cx="4622521" cy="157936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971" cy="16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3440" w14:textId="77777777" w:rsidR="00375A61" w:rsidRDefault="00375A61" w:rsidP="00A947F4">
      <w:pPr>
        <w:pStyle w:val="ListParagraph"/>
        <w:ind w:left="880"/>
        <w:rPr>
          <w:rFonts w:ascii="Courier New" w:hAnsi="Courier New" w:cs="Courier New"/>
          <w:b/>
          <w:bCs/>
          <w:sz w:val="24"/>
          <w:szCs w:val="24"/>
          <w:u w:val="single"/>
        </w:rPr>
      </w:pPr>
    </w:p>
    <w:p w14:paraId="20ACE79C" w14:textId="7A0F92FF" w:rsidR="00A947F4" w:rsidRPr="00D93D20" w:rsidRDefault="00A947F4" w:rsidP="00375A61">
      <w:pPr>
        <w:pStyle w:val="ListParagraph"/>
        <w:rPr>
          <w:rFonts w:ascii="Courier New" w:hAnsi="Courier New" w:cs="Courier New"/>
          <w:b/>
          <w:bCs/>
          <w:sz w:val="24"/>
          <w:szCs w:val="24"/>
          <w:u w:val="single"/>
        </w:rPr>
      </w:pPr>
      <w:r w:rsidRPr="00D93D20">
        <w:rPr>
          <w:rFonts w:ascii="Courier New" w:hAnsi="Courier New" w:cs="Courier New"/>
          <w:b/>
          <w:bCs/>
          <w:sz w:val="24"/>
          <w:szCs w:val="24"/>
          <w:u w:val="single"/>
        </w:rPr>
        <w:t xml:space="preserve">Mode value for </w:t>
      </w:r>
      <w:r>
        <w:rPr>
          <w:rFonts w:ascii="Courier New" w:hAnsi="Courier New" w:cs="Courier New"/>
          <w:b/>
          <w:bCs/>
          <w:sz w:val="24"/>
          <w:szCs w:val="24"/>
          <w:u w:val="single"/>
        </w:rPr>
        <w:t>customer</w:t>
      </w:r>
      <w:r w:rsidRPr="00D93D20">
        <w:rPr>
          <w:rFonts w:ascii="Courier New" w:hAnsi="Courier New" w:cs="Courier New"/>
          <w:b/>
          <w:bCs/>
          <w:sz w:val="24"/>
          <w:szCs w:val="24"/>
          <w:u w:val="single"/>
        </w:rPr>
        <w:t xml:space="preserve"> </w:t>
      </w:r>
      <w:proofErr w:type="gramStart"/>
      <w:r w:rsidRPr="00D93D20">
        <w:rPr>
          <w:rFonts w:ascii="Courier New" w:hAnsi="Courier New" w:cs="Courier New"/>
          <w:b/>
          <w:bCs/>
          <w:sz w:val="24"/>
          <w:szCs w:val="24"/>
          <w:u w:val="single"/>
        </w:rPr>
        <w:t>table</w:t>
      </w:r>
      <w:r>
        <w:rPr>
          <w:rFonts w:ascii="Courier New" w:hAnsi="Courier New" w:cs="Courier New"/>
          <w:b/>
          <w:bCs/>
          <w:sz w:val="24"/>
          <w:szCs w:val="24"/>
          <w:u w:val="single"/>
        </w:rPr>
        <w:t>(</w:t>
      </w:r>
      <w:proofErr w:type="gramEnd"/>
      <w:r>
        <w:rPr>
          <w:rFonts w:ascii="Courier New" w:hAnsi="Courier New" w:cs="Courier New"/>
          <w:b/>
          <w:bCs/>
          <w:sz w:val="24"/>
          <w:szCs w:val="24"/>
          <w:u w:val="single"/>
        </w:rPr>
        <w:t>numerical</w:t>
      </w:r>
      <w:r>
        <w:rPr>
          <w:rFonts w:ascii="Courier New" w:hAnsi="Courier New" w:cs="Courier New"/>
          <w:b/>
          <w:bCs/>
          <w:sz w:val="24"/>
          <w:szCs w:val="24"/>
          <w:u w:val="single"/>
        </w:rPr>
        <w:t xml:space="preserve"> column</w:t>
      </w:r>
      <w:r>
        <w:rPr>
          <w:rFonts w:ascii="Courier New" w:hAnsi="Courier New" w:cs="Courier New"/>
          <w:b/>
          <w:bCs/>
          <w:sz w:val="24"/>
          <w:szCs w:val="24"/>
          <w:u w:val="single"/>
        </w:rPr>
        <w:t>)</w:t>
      </w:r>
    </w:p>
    <w:p w14:paraId="3ADC7F5E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C36A19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C36A19">
        <w:rPr>
          <w:rFonts w:ascii="Courier New" w:hAnsi="Courier New" w:cs="Courier New"/>
          <w:sz w:val="24"/>
          <w:szCs w:val="24"/>
        </w:rPr>
        <w:t xml:space="preserve">) WITHIN GROUP (ORDER BY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first_name</w:t>
      </w:r>
      <w:proofErr w:type="spellEnd"/>
      <w:r w:rsidRPr="00C36A19">
        <w:rPr>
          <w:rFonts w:ascii="Courier New" w:hAnsi="Courier New" w:cs="Courier New"/>
          <w:sz w:val="24"/>
          <w:szCs w:val="24"/>
        </w:rPr>
        <w:t>)</w:t>
      </w:r>
    </w:p>
    <w:p w14:paraId="380EFD1C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first_name_value</w:t>
      </w:r>
      <w:proofErr w:type="spellEnd"/>
      <w:r w:rsidRPr="00C36A19">
        <w:rPr>
          <w:rFonts w:ascii="Courier New" w:hAnsi="Courier New" w:cs="Courier New"/>
          <w:sz w:val="24"/>
          <w:szCs w:val="24"/>
        </w:rPr>
        <w:t>,</w:t>
      </w:r>
    </w:p>
    <w:p w14:paraId="3210EB59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proofErr w:type="gramStart"/>
      <w:r w:rsidRPr="00C36A19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C36A19">
        <w:rPr>
          <w:rFonts w:ascii="Courier New" w:hAnsi="Courier New" w:cs="Courier New"/>
          <w:sz w:val="24"/>
          <w:szCs w:val="24"/>
        </w:rPr>
        <w:t xml:space="preserve">) WITHIN GROUP (ORDER BY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last_name</w:t>
      </w:r>
      <w:proofErr w:type="spellEnd"/>
      <w:r w:rsidRPr="00C36A19">
        <w:rPr>
          <w:rFonts w:ascii="Courier New" w:hAnsi="Courier New" w:cs="Courier New"/>
          <w:sz w:val="24"/>
          <w:szCs w:val="24"/>
        </w:rPr>
        <w:t>)</w:t>
      </w:r>
    </w:p>
    <w:p w14:paraId="4E217672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last_name_value</w:t>
      </w:r>
      <w:proofErr w:type="spellEnd"/>
      <w:r w:rsidRPr="00C36A19">
        <w:rPr>
          <w:rFonts w:ascii="Courier New" w:hAnsi="Courier New" w:cs="Courier New"/>
          <w:sz w:val="24"/>
          <w:szCs w:val="24"/>
        </w:rPr>
        <w:t>,</w:t>
      </w:r>
    </w:p>
    <w:p w14:paraId="74C9C755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proofErr w:type="gramStart"/>
      <w:r w:rsidRPr="00C36A19">
        <w:rPr>
          <w:rFonts w:ascii="Courier New" w:hAnsi="Courier New" w:cs="Courier New"/>
          <w:sz w:val="24"/>
          <w:szCs w:val="24"/>
        </w:rPr>
        <w:t>mode(</w:t>
      </w:r>
      <w:proofErr w:type="gramEnd"/>
      <w:r w:rsidRPr="00C36A19">
        <w:rPr>
          <w:rFonts w:ascii="Courier New" w:hAnsi="Courier New" w:cs="Courier New"/>
          <w:sz w:val="24"/>
          <w:szCs w:val="24"/>
        </w:rPr>
        <w:t>) WITHIN GROUP (ORDER BY email)</w:t>
      </w:r>
    </w:p>
    <w:p w14:paraId="7BF0F280" w14:textId="77777777" w:rsidR="00375A61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AS </w:t>
      </w:r>
      <w:proofErr w:type="spellStart"/>
      <w:r w:rsidRPr="00C36A19">
        <w:rPr>
          <w:rFonts w:ascii="Courier New" w:hAnsi="Courier New" w:cs="Courier New"/>
          <w:sz w:val="24"/>
          <w:szCs w:val="24"/>
        </w:rPr>
        <w:t>email_value</w:t>
      </w:r>
      <w:proofErr w:type="spellEnd"/>
    </w:p>
    <w:p w14:paraId="1DCEC6CA" w14:textId="7A8225CB" w:rsidR="00A947F4" w:rsidRPr="00C36A19" w:rsidRDefault="00375A61" w:rsidP="00375A61">
      <w:pPr>
        <w:pStyle w:val="ListParagraph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sz w:val="24"/>
          <w:szCs w:val="24"/>
        </w:rPr>
        <w:t xml:space="preserve">FROM </w:t>
      </w:r>
      <w:proofErr w:type="gramStart"/>
      <w:r w:rsidRPr="00C36A19">
        <w:rPr>
          <w:rFonts w:ascii="Courier New" w:hAnsi="Courier New" w:cs="Courier New"/>
          <w:sz w:val="24"/>
          <w:szCs w:val="24"/>
        </w:rPr>
        <w:t>customer;</w:t>
      </w:r>
      <w:proofErr w:type="gramEnd"/>
    </w:p>
    <w:p w14:paraId="6DF0DB5F" w14:textId="57EC5F94" w:rsidR="00375A61" w:rsidRDefault="00375A61" w:rsidP="00375A61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401583BE" wp14:editId="275333EB">
            <wp:extent cx="2419927" cy="1831233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51" cy="18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92ED" w14:textId="16E03FA1" w:rsidR="00375A61" w:rsidRDefault="00375A61" w:rsidP="00375A61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</w:p>
    <w:p w14:paraId="33F5B970" w14:textId="63D936A3" w:rsidR="00375A61" w:rsidRPr="00375A61" w:rsidRDefault="00375A61" w:rsidP="00375A61">
      <w:pPr>
        <w:pStyle w:val="ListParagraph"/>
        <w:numPr>
          <w:ilvl w:val="0"/>
          <w:numId w:val="16"/>
        </w:numPr>
        <w:rPr>
          <w:rFonts w:ascii="Courier New" w:hAnsi="Courier New" w:cs="Courier New"/>
          <w:b/>
          <w:bCs/>
          <w:sz w:val="28"/>
          <w:szCs w:val="28"/>
        </w:rPr>
      </w:pPr>
      <w:r w:rsidRPr="00375A61">
        <w:rPr>
          <w:rFonts w:ascii="Courier New" w:hAnsi="Courier New" w:cs="Courier New"/>
          <w:b/>
          <w:bCs/>
          <w:sz w:val="28"/>
          <w:szCs w:val="28"/>
        </w:rPr>
        <w:t xml:space="preserve">Reflect on your work </w:t>
      </w:r>
    </w:p>
    <w:p w14:paraId="5AC7635A" w14:textId="50691CF4" w:rsidR="00375A61" w:rsidRPr="00C36A19" w:rsidRDefault="00375A61" w:rsidP="00375A61">
      <w:pPr>
        <w:pStyle w:val="ListParagraph"/>
        <w:ind w:left="880"/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</w:pPr>
      <w:r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Based on your previous experience, which tool (Excel or SQL) do you think is more effective for data profiling, and why?</w:t>
      </w:r>
    </w:p>
    <w:p w14:paraId="6B889DBF" w14:textId="60E8A3AD" w:rsidR="00375A61" w:rsidRPr="00C36A19" w:rsidRDefault="00375A61" w:rsidP="00375A61">
      <w:pPr>
        <w:pStyle w:val="ListParagraph"/>
        <w:ind w:left="880"/>
        <w:rPr>
          <w:rFonts w:ascii="Courier New" w:hAnsi="Courier New" w:cs="Courier New"/>
          <w:sz w:val="24"/>
          <w:szCs w:val="24"/>
        </w:rPr>
      </w:pPr>
      <w:r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SQL is more efficient at computing data profiles. Once the code is written, it can be applied to other data sets</w:t>
      </w:r>
      <w:r w:rsidR="00C36A19" w:rsidRP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, it just takes time to </w:t>
      </w:r>
      <w:r w:rsid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get use to and </w:t>
      </w:r>
      <w:proofErr w:type="spellStart"/>
      <w:proofErr w:type="gramStart"/>
      <w:r w:rsid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lot’s</w:t>
      </w:r>
      <w:proofErr w:type="spellEnd"/>
      <w:proofErr w:type="gramEnd"/>
      <w:r w:rsidR="00C36A19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of trial and error. </w:t>
      </w:r>
    </w:p>
    <w:p w14:paraId="1F11F4DE" w14:textId="77777777" w:rsidR="00375A61" w:rsidRPr="00375A61" w:rsidRDefault="00375A61" w:rsidP="00375A61">
      <w:pPr>
        <w:pStyle w:val="ListParagraph"/>
        <w:ind w:left="880"/>
        <w:rPr>
          <w:rFonts w:ascii="Courier New" w:hAnsi="Courier New" w:cs="Courier New"/>
          <w:b/>
          <w:bCs/>
          <w:sz w:val="24"/>
          <w:szCs w:val="24"/>
        </w:rPr>
      </w:pPr>
    </w:p>
    <w:sectPr w:rsidR="00375A61" w:rsidRPr="00375A61" w:rsidSect="00C36A19">
      <w:footerReference w:type="default" r:id="rId16"/>
      <w:pgSz w:w="12240" w:h="15840"/>
      <w:pgMar w:top="153" w:right="1440" w:bottom="22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7B3F3" w14:textId="77777777" w:rsidR="007A3839" w:rsidRDefault="007A3839">
      <w:r>
        <w:separator/>
      </w:r>
    </w:p>
    <w:p w14:paraId="2FCF4F04" w14:textId="77777777" w:rsidR="007A3839" w:rsidRDefault="007A3839"/>
  </w:endnote>
  <w:endnote w:type="continuationSeparator" w:id="0">
    <w:p w14:paraId="71BB2FBE" w14:textId="77777777" w:rsidR="007A3839" w:rsidRDefault="007A3839">
      <w:r>
        <w:continuationSeparator/>
      </w:r>
    </w:p>
    <w:p w14:paraId="35236DBB" w14:textId="77777777" w:rsidR="007A3839" w:rsidRDefault="007A38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TradeGothicNextW01-Bold 693229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2557D7" w14:textId="77777777" w:rsidR="00792FAD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DA57E" w14:textId="77777777" w:rsidR="007A3839" w:rsidRDefault="007A3839">
      <w:r>
        <w:separator/>
      </w:r>
    </w:p>
    <w:p w14:paraId="76528F76" w14:textId="77777777" w:rsidR="007A3839" w:rsidRDefault="007A3839"/>
  </w:footnote>
  <w:footnote w:type="continuationSeparator" w:id="0">
    <w:p w14:paraId="0F5215C1" w14:textId="77777777" w:rsidR="007A3839" w:rsidRDefault="007A3839">
      <w:r>
        <w:continuationSeparator/>
      </w:r>
    </w:p>
    <w:p w14:paraId="5B1943A9" w14:textId="77777777" w:rsidR="007A3839" w:rsidRDefault="007A38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B296879"/>
    <w:multiLevelType w:val="multilevel"/>
    <w:tmpl w:val="202A3B60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D070C"/>
    <w:multiLevelType w:val="hybridMultilevel"/>
    <w:tmpl w:val="B8DA1478"/>
    <w:lvl w:ilvl="0" w:tplc="E2F8D8D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77A61"/>
    <w:multiLevelType w:val="hybridMultilevel"/>
    <w:tmpl w:val="ED88305A"/>
    <w:lvl w:ilvl="0" w:tplc="9F284B6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223C50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840AD"/>
    <w:multiLevelType w:val="hybridMultilevel"/>
    <w:tmpl w:val="ED3CBBA2"/>
    <w:lvl w:ilvl="0" w:tplc="213A2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C6F72"/>
    <w:multiLevelType w:val="multilevel"/>
    <w:tmpl w:val="9514B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B1008"/>
    <w:multiLevelType w:val="multilevel"/>
    <w:tmpl w:val="6EEA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F3791E"/>
    <w:multiLevelType w:val="multilevel"/>
    <w:tmpl w:val="B11E5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594B92"/>
    <w:multiLevelType w:val="multilevel"/>
    <w:tmpl w:val="BEC6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3A5F7C"/>
    <w:multiLevelType w:val="hybridMultilevel"/>
    <w:tmpl w:val="BC0497EC"/>
    <w:lvl w:ilvl="0" w:tplc="23724C12">
      <w:start w:val="1"/>
      <w:numFmt w:val="decimal"/>
      <w:lvlText w:val="%1."/>
      <w:lvlJc w:val="left"/>
      <w:pPr>
        <w:ind w:left="720" w:hanging="360"/>
      </w:pPr>
      <w:rPr>
        <w:rFonts w:ascii="TradeGothicNextW01-Ligh 693250" w:hAnsi="TradeGothicNextW01-Ligh 693250" w:hint="default"/>
        <w:color w:val="333333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E81F81"/>
    <w:multiLevelType w:val="hybridMultilevel"/>
    <w:tmpl w:val="9CF4E378"/>
    <w:lvl w:ilvl="0" w:tplc="14461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225E7"/>
    <w:multiLevelType w:val="hybridMultilevel"/>
    <w:tmpl w:val="381E3500"/>
    <w:lvl w:ilvl="0" w:tplc="AD180348">
      <w:start w:val="1"/>
      <w:numFmt w:val="bullet"/>
      <w:lvlText w:val=""/>
      <w:lvlJc w:val="left"/>
      <w:pPr>
        <w:ind w:left="124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14" w15:restartNumberingAfterBreak="0">
    <w:nsid w:val="5E151DAD"/>
    <w:multiLevelType w:val="hybridMultilevel"/>
    <w:tmpl w:val="39B2C0F8"/>
    <w:lvl w:ilvl="0" w:tplc="9F284B6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223C50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52098"/>
    <w:multiLevelType w:val="multilevel"/>
    <w:tmpl w:val="5CE06F82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3A865E8"/>
    <w:multiLevelType w:val="multilevel"/>
    <w:tmpl w:val="A002D8F6"/>
    <w:lvl w:ilvl="0">
      <w:start w:val="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80" w:hanging="2880"/>
      </w:pPr>
      <w:rPr>
        <w:rFonts w:hint="default"/>
      </w:rPr>
    </w:lvl>
  </w:abstractNum>
  <w:abstractNum w:abstractNumId="1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517A9E"/>
    <w:multiLevelType w:val="hybridMultilevel"/>
    <w:tmpl w:val="C98C90A8"/>
    <w:lvl w:ilvl="0" w:tplc="E7902A36">
      <w:start w:val="1"/>
      <w:numFmt w:val="decimal"/>
      <w:lvlText w:val="%1."/>
      <w:lvlJc w:val="left"/>
      <w:pPr>
        <w:ind w:left="880" w:hanging="360"/>
      </w:pPr>
      <w:rPr>
        <w:rFonts w:ascii="TradeGothicNextW01-Bold 693229" w:eastAsia="Times New Roman" w:hAnsi="TradeGothicNextW01-Bold 693229" w:hint="default"/>
        <w:b/>
        <w:color w:val="333333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9" w15:restartNumberingAfterBreak="0">
    <w:nsid w:val="72D23CA9"/>
    <w:multiLevelType w:val="multilevel"/>
    <w:tmpl w:val="A198D82C"/>
    <w:lvl w:ilvl="0">
      <w:start w:val="3"/>
      <w:numFmt w:val="decimal"/>
      <w:lvlText w:val="%1"/>
      <w:lvlJc w:val="left"/>
      <w:pPr>
        <w:ind w:left="520" w:hanging="52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b/>
      </w:rPr>
    </w:lvl>
  </w:abstractNum>
  <w:abstractNum w:abstractNumId="20" w15:restartNumberingAfterBreak="0">
    <w:nsid w:val="73781831"/>
    <w:multiLevelType w:val="multilevel"/>
    <w:tmpl w:val="9B1AB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577EA7"/>
    <w:multiLevelType w:val="hybridMultilevel"/>
    <w:tmpl w:val="C3DA2AD4"/>
    <w:lvl w:ilvl="0" w:tplc="6686C2A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737955">
    <w:abstractNumId w:val="1"/>
  </w:num>
  <w:num w:numId="2" w16cid:durableId="1810514960">
    <w:abstractNumId w:val="0"/>
  </w:num>
  <w:num w:numId="3" w16cid:durableId="34698443">
    <w:abstractNumId w:val="7"/>
  </w:num>
  <w:num w:numId="4" w16cid:durableId="2119636651">
    <w:abstractNumId w:val="17"/>
  </w:num>
  <w:num w:numId="5" w16cid:durableId="234975066">
    <w:abstractNumId w:val="5"/>
  </w:num>
  <w:num w:numId="6" w16cid:durableId="4980929">
    <w:abstractNumId w:val="12"/>
  </w:num>
  <w:num w:numId="7" w16cid:durableId="19939442">
    <w:abstractNumId w:val="20"/>
  </w:num>
  <w:num w:numId="8" w16cid:durableId="1594705934">
    <w:abstractNumId w:val="9"/>
  </w:num>
  <w:num w:numId="9" w16cid:durableId="1072890454">
    <w:abstractNumId w:val="6"/>
  </w:num>
  <w:num w:numId="10" w16cid:durableId="628556854">
    <w:abstractNumId w:val="10"/>
  </w:num>
  <w:num w:numId="11" w16cid:durableId="1369253993">
    <w:abstractNumId w:val="8"/>
  </w:num>
  <w:num w:numId="12" w16cid:durableId="717362545">
    <w:abstractNumId w:val="15"/>
  </w:num>
  <w:num w:numId="13" w16cid:durableId="2084638559">
    <w:abstractNumId w:val="16"/>
  </w:num>
  <w:num w:numId="14" w16cid:durableId="1139031696">
    <w:abstractNumId w:val="19"/>
  </w:num>
  <w:num w:numId="15" w16cid:durableId="757750873">
    <w:abstractNumId w:val="11"/>
  </w:num>
  <w:num w:numId="16" w16cid:durableId="562255043">
    <w:abstractNumId w:val="18"/>
  </w:num>
  <w:num w:numId="17" w16cid:durableId="1808935330">
    <w:abstractNumId w:val="3"/>
  </w:num>
  <w:num w:numId="18" w16cid:durableId="107506980">
    <w:abstractNumId w:val="4"/>
  </w:num>
  <w:num w:numId="19" w16cid:durableId="609701164">
    <w:abstractNumId w:val="14"/>
  </w:num>
  <w:num w:numId="20" w16cid:durableId="725106416">
    <w:abstractNumId w:val="21"/>
  </w:num>
  <w:num w:numId="21" w16cid:durableId="1977025308">
    <w:abstractNumId w:val="2"/>
  </w:num>
  <w:num w:numId="22" w16cid:durableId="5666488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9B"/>
    <w:rsid w:val="0001097A"/>
    <w:rsid w:val="000415B6"/>
    <w:rsid w:val="00075EFA"/>
    <w:rsid w:val="0015374E"/>
    <w:rsid w:val="001617D6"/>
    <w:rsid w:val="00257F34"/>
    <w:rsid w:val="00266682"/>
    <w:rsid w:val="00292984"/>
    <w:rsid w:val="002E632C"/>
    <w:rsid w:val="00303041"/>
    <w:rsid w:val="0031409B"/>
    <w:rsid w:val="00375A61"/>
    <w:rsid w:val="003A4A64"/>
    <w:rsid w:val="003B19D4"/>
    <w:rsid w:val="003D1018"/>
    <w:rsid w:val="003F0FC2"/>
    <w:rsid w:val="0044601D"/>
    <w:rsid w:val="00472351"/>
    <w:rsid w:val="004C49C7"/>
    <w:rsid w:val="004D629E"/>
    <w:rsid w:val="0059448B"/>
    <w:rsid w:val="005C1314"/>
    <w:rsid w:val="005E065E"/>
    <w:rsid w:val="00691BCA"/>
    <w:rsid w:val="00757D3C"/>
    <w:rsid w:val="00792FAD"/>
    <w:rsid w:val="007A3839"/>
    <w:rsid w:val="00857F1A"/>
    <w:rsid w:val="0087756F"/>
    <w:rsid w:val="008E0F72"/>
    <w:rsid w:val="009F0EF0"/>
    <w:rsid w:val="00A947F4"/>
    <w:rsid w:val="00AC68DF"/>
    <w:rsid w:val="00AE0D93"/>
    <w:rsid w:val="00B018CB"/>
    <w:rsid w:val="00B561E7"/>
    <w:rsid w:val="00C07148"/>
    <w:rsid w:val="00C36A19"/>
    <w:rsid w:val="00C80800"/>
    <w:rsid w:val="00CA3866"/>
    <w:rsid w:val="00CB1CF8"/>
    <w:rsid w:val="00CD2A8A"/>
    <w:rsid w:val="00D1121A"/>
    <w:rsid w:val="00D36001"/>
    <w:rsid w:val="00D60E46"/>
    <w:rsid w:val="00D93D20"/>
    <w:rsid w:val="00DB152D"/>
    <w:rsid w:val="00DB4977"/>
    <w:rsid w:val="00E029CA"/>
    <w:rsid w:val="00E4732F"/>
    <w:rsid w:val="00E874AE"/>
    <w:rsid w:val="00EC4495"/>
    <w:rsid w:val="00FE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1C09D3"/>
  <w15:chartTrackingRefBased/>
  <w15:docId w15:val="{ACCEE749-9F67-2C42-913E-F92DD70E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A61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Theme="minorEastAsia" w:hAnsiTheme="minorHAnsi" w:cstheme="minorBidi"/>
      <w:caps/>
      <w:color w:val="595959" w:themeColor="text1" w:themeTint="A6"/>
      <w:sz w:val="40"/>
      <w:szCs w:val="30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i/>
      <w:iCs/>
      <w:color w:val="595959" w:themeColor="text1" w:themeTint="A6"/>
      <w:sz w:val="36"/>
      <w:szCs w:val="30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b/>
      <w:i/>
      <w:iCs/>
      <w:color w:val="595959" w:themeColor="text1" w:themeTint="A6"/>
      <w:sz w:val="36"/>
      <w:szCs w:val="30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595959" w:themeColor="text1" w:themeTint="A6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49C7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pln">
    <w:name w:val="pln"/>
    <w:basedOn w:val="DefaultParagraphFont"/>
    <w:rsid w:val="004C49C7"/>
  </w:style>
  <w:style w:type="character" w:customStyle="1" w:styleId="pun">
    <w:name w:val="pun"/>
    <w:basedOn w:val="DefaultParagraphFont"/>
    <w:rsid w:val="004C49C7"/>
  </w:style>
  <w:style w:type="character" w:customStyle="1" w:styleId="hljs-number">
    <w:name w:val="hljs-number"/>
    <w:basedOn w:val="DefaultParagraphFont"/>
    <w:rsid w:val="004C49C7"/>
  </w:style>
  <w:style w:type="character" w:customStyle="1" w:styleId="hljs-string">
    <w:name w:val="hljs-string"/>
    <w:basedOn w:val="DefaultParagraphFont"/>
    <w:rsid w:val="004C49C7"/>
  </w:style>
  <w:style w:type="paragraph" w:styleId="ListParagraph">
    <w:name w:val="List Paragraph"/>
    <w:basedOn w:val="Normal"/>
    <w:uiPriority w:val="34"/>
    <w:unhideWhenUsed/>
    <w:qFormat/>
    <w:rsid w:val="0087756F"/>
    <w:pPr>
      <w:spacing w:after="120" w:line="259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paragraph" w:styleId="PlainText">
    <w:name w:val="Plain Text"/>
    <w:basedOn w:val="Normal"/>
    <w:link w:val="PlainTextChar"/>
    <w:uiPriority w:val="99"/>
    <w:unhideWhenUsed/>
    <w:rsid w:val="002E632C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E632C"/>
    <w:rPr>
      <w:rFonts w:ascii="Consolas" w:hAnsi="Consolas" w:cs="Consolas"/>
      <w:color w:val="auto"/>
      <w:sz w:val="21"/>
      <w:szCs w:val="21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E632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415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diaz/Library/Containers/com.microsoft.Word/Data/Library/Application%20Support/Microsoft/Office/16.0/DTS/en-US%7b11486699-217B-074A-BC03-581CC4EBB23E%7d/%7b70568312-C7A6-FB47-8EE8-790ED54E7070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{70568312-C7A6-FB47-8EE8-790ED54E7070}tf10002086.dotx</Template>
  <TotalTime>51</TotalTime>
  <Pages>6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Michelle Diaz</dc:creator>
  <cp:keywords/>
  <dc:description/>
  <cp:lastModifiedBy>Anna Michelle Diaz</cp:lastModifiedBy>
  <cp:revision>3</cp:revision>
  <dcterms:created xsi:type="dcterms:W3CDTF">2022-07-27T05:31:00Z</dcterms:created>
  <dcterms:modified xsi:type="dcterms:W3CDTF">2022-07-27T06:35:00Z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